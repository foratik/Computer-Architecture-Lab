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909F6" w14:textId="28DB5B25" w:rsidR="00B53974" w:rsidRDefault="003C2BE5" w:rsidP="003C2BE5">
      <w:pPr>
        <w:jc w:val="center"/>
        <w:rPr>
          <w:rFonts w:ascii="Shekasteh_Beta" w:hAnsi="Shekasteh_Beta" w:cs="Shekasteh_Beta"/>
          <w:sz w:val="28"/>
          <w:szCs w:val="28"/>
          <w:rtl/>
          <w:lang w:bidi="fa-IR"/>
        </w:rPr>
      </w:pPr>
      <w:r w:rsidRPr="008C666E">
        <w:rPr>
          <w:rFonts w:ascii="Shekasteh_Beta" w:hAnsi="Shekasteh_Beta" w:cs="Shekasteh_Beta"/>
          <w:sz w:val="28"/>
          <w:szCs w:val="28"/>
          <w:rtl/>
          <w:lang w:bidi="fa-IR"/>
        </w:rPr>
        <w:t>باسمه تعالی</w:t>
      </w:r>
    </w:p>
    <w:p w14:paraId="14847E7B" w14:textId="2514B13B" w:rsidR="003C2BE5" w:rsidRPr="008C666E" w:rsidRDefault="003C2BE5" w:rsidP="008C666E">
      <w:pPr>
        <w:pStyle w:val="NormalWeb"/>
        <w:jc w:val="center"/>
        <w:rPr>
          <w:rtl/>
          <w:lang w:bidi="fa-IR"/>
        </w:rPr>
      </w:pPr>
    </w:p>
    <w:p w14:paraId="060D97F5" w14:textId="4CDCB3B7" w:rsidR="003C2BE5" w:rsidRPr="003C2BE5" w:rsidRDefault="003C2BE5" w:rsidP="003C2BE5">
      <w:pPr>
        <w:jc w:val="center"/>
        <w:rPr>
          <w:rFonts w:cs="B Titr"/>
          <w:sz w:val="72"/>
          <w:szCs w:val="72"/>
          <w:rtl/>
          <w:lang w:bidi="fa-IR"/>
        </w:rPr>
      </w:pPr>
      <w:r w:rsidRPr="003C2BE5">
        <w:rPr>
          <w:rFonts w:cs="B Titr" w:hint="cs"/>
          <w:sz w:val="72"/>
          <w:szCs w:val="72"/>
          <w:rtl/>
          <w:lang w:bidi="fa-IR"/>
        </w:rPr>
        <w:t>آزمایشگاه معماری کامپیوتر</w:t>
      </w:r>
    </w:p>
    <w:p w14:paraId="4C68339D" w14:textId="003DD493" w:rsidR="003C2BE5" w:rsidRPr="003C2BE5" w:rsidRDefault="008C666E" w:rsidP="003C2BE5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F10B450" wp14:editId="68FD4456">
            <wp:extent cx="1186105" cy="1188632"/>
            <wp:effectExtent l="0" t="0" r="0" b="0"/>
            <wp:docPr id="2081228303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8303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41" cy="1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61B4" w14:textId="53A6D5B5" w:rsidR="003C2BE5" w:rsidRPr="008C666E" w:rsidRDefault="003C2BE5" w:rsidP="003C2BE5">
      <w:pPr>
        <w:jc w:val="center"/>
        <w:rPr>
          <w:rFonts w:cs="B Nazanin"/>
          <w:sz w:val="32"/>
          <w:szCs w:val="32"/>
          <w:rtl/>
          <w:lang w:bidi="fa-IR"/>
        </w:rPr>
      </w:pPr>
      <w:r w:rsidRPr="008C666E">
        <w:rPr>
          <w:rFonts w:cs="B Nazanin" w:hint="cs"/>
          <w:sz w:val="32"/>
          <w:szCs w:val="32"/>
          <w:rtl/>
          <w:lang w:bidi="fa-IR"/>
        </w:rPr>
        <w:t>دانشکده مهندسی کامپیوتر دانشگاه صنعتی شریف</w:t>
      </w:r>
    </w:p>
    <w:p w14:paraId="2B5ED095" w14:textId="1E0BE222" w:rsidR="003C2BE5" w:rsidRPr="003C2BE5" w:rsidRDefault="003C2BE5" w:rsidP="003C2BE5">
      <w:pPr>
        <w:jc w:val="center"/>
        <w:rPr>
          <w:rFonts w:cs="B Nazanin"/>
          <w:sz w:val="28"/>
          <w:szCs w:val="28"/>
          <w:rtl/>
          <w:lang w:bidi="fa-IR"/>
        </w:rPr>
      </w:pPr>
      <w:r w:rsidRPr="003C2BE5">
        <w:rPr>
          <w:rFonts w:cs="B Nazanin" w:hint="cs"/>
          <w:sz w:val="28"/>
          <w:szCs w:val="28"/>
          <w:rtl/>
          <w:lang w:bidi="fa-IR"/>
        </w:rPr>
        <w:t>تابستان 1403</w:t>
      </w:r>
    </w:p>
    <w:p w14:paraId="403456A1" w14:textId="77777777" w:rsidR="008C666E" w:rsidRDefault="008C666E" w:rsidP="008C666E">
      <w:pPr>
        <w:rPr>
          <w:rFonts w:cs="B Nazanin"/>
          <w:sz w:val="28"/>
          <w:szCs w:val="28"/>
          <w:rtl/>
          <w:lang w:bidi="fa-IR"/>
        </w:rPr>
      </w:pPr>
    </w:p>
    <w:p w14:paraId="2D16EAB9" w14:textId="77777777" w:rsidR="008C666E" w:rsidRDefault="008C666E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1101FB89" w14:textId="24B76C38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استاد:</w:t>
      </w:r>
    </w:p>
    <w:p w14:paraId="6B18763F" w14:textId="6909CA80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دکتر حمید سربازی آزاد</w:t>
      </w:r>
    </w:p>
    <w:p w14:paraId="490B0F68" w14:textId="57337893" w:rsidR="008C666E" w:rsidRDefault="008C666E" w:rsidP="008C666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مهندس عطیه غیبی فطرت</w:t>
      </w:r>
    </w:p>
    <w:p w14:paraId="6397A9B4" w14:textId="77777777" w:rsidR="008C666E" w:rsidRDefault="008C666E" w:rsidP="008C666E">
      <w:pPr>
        <w:bidi/>
        <w:rPr>
          <w:rFonts w:cs="B Nazanin"/>
          <w:sz w:val="28"/>
          <w:szCs w:val="28"/>
          <w:rtl/>
          <w:lang w:bidi="fa-IR"/>
        </w:rPr>
      </w:pPr>
    </w:p>
    <w:p w14:paraId="282182C6" w14:textId="435A82A7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اعضای گروه:</w:t>
      </w:r>
    </w:p>
    <w:p w14:paraId="493B1E40" w14:textId="61219E78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سعید فراتی کاشانی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401106299</w:t>
      </w:r>
    </w:p>
    <w:p w14:paraId="13096069" w14:textId="6CA5775E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امیرحسین صوری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401106182</w:t>
      </w:r>
    </w:p>
    <w:p w14:paraId="20D26817" w14:textId="22E1346E" w:rsidR="008C666E" w:rsidRPr="003C2BE5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زهرا آذر            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Pr="008C666E">
        <w:rPr>
          <w:rFonts w:cs="B Nazanin"/>
          <w:sz w:val="28"/>
          <w:szCs w:val="28"/>
          <w:rtl/>
          <w:lang w:bidi="fa-IR"/>
        </w:rPr>
        <w:t>99109744</w:t>
      </w:r>
    </w:p>
    <w:p w14:paraId="3458E768" w14:textId="54E22C46" w:rsidR="00A1371D" w:rsidRDefault="00A1371D" w:rsidP="00A1371D">
      <w:pPr>
        <w:tabs>
          <w:tab w:val="left" w:pos="8674"/>
        </w:tabs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  <w:r>
        <w:rPr>
          <w:rFonts w:cs="B Nazanin"/>
          <w:sz w:val="28"/>
          <w:szCs w:val="28"/>
          <w:lang w:bidi="fa-IR"/>
        </w:rPr>
        <w:lastRenderedPageBreak/>
        <w:tab/>
      </w:r>
    </w:p>
    <w:p w14:paraId="41D57CBC" w14:textId="474C4AE6" w:rsidR="00A1371D" w:rsidRPr="00A1371D" w:rsidRDefault="00A1371D" w:rsidP="00A1371D">
      <w:pPr>
        <w:tabs>
          <w:tab w:val="left" w:pos="8674"/>
        </w:tabs>
        <w:jc w:val="center"/>
        <w:rPr>
          <w:rFonts w:cs="B Titr"/>
          <w:sz w:val="40"/>
          <w:szCs w:val="40"/>
          <w:rtl/>
          <w:lang w:bidi="fa-IR"/>
        </w:rPr>
      </w:pPr>
      <w:r w:rsidRPr="00A1371D">
        <w:rPr>
          <w:rFonts w:cs="B Titr" w:hint="cs"/>
          <w:sz w:val="40"/>
          <w:szCs w:val="40"/>
          <w:rtl/>
          <w:lang w:bidi="fa-IR"/>
        </w:rPr>
        <w:t>فهرست عناوین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860052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F9E7F" w14:textId="0F216255" w:rsidR="00A1371D" w:rsidRDefault="00A1371D" w:rsidP="0025726D">
          <w:pPr>
            <w:pStyle w:val="TOCHeading"/>
            <w:bidi/>
          </w:pPr>
        </w:p>
        <w:p w14:paraId="157C855A" w14:textId="2770BA2A" w:rsidR="0025726D" w:rsidRDefault="00A1371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60957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موضوع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_Toc171160957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65147DF2" w14:textId="74DF4AC6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8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شرح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کل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_Toc171160958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5E30AC37" w14:textId="20333584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9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اول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ه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در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پروتئوس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_Toc171160959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0C4BAB20" w14:textId="69F1B496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0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Full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_Toc171160960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4DF0A8BD" w14:textId="26A911A9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1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4-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Bit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_Toc171160961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4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24864AC1" w14:textId="787E400F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2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_Toc171160962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4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4EEE9DC3" w14:textId="434D3CB5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3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3-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Digit 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_Toc171160963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6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33271EE7" w14:textId="09F679BA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4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نما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خروج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/>
                <w:noProof/>
              </w:rPr>
              <w:t>3-</w:t>
            </w:r>
            <w:r w:rsidR="0025726D" w:rsidRPr="00A4378E">
              <w:rPr>
                <w:rStyle w:val="Hyperlink"/>
                <w:rFonts w:cs="B Titr"/>
                <w:b/>
                <w:bCs/>
                <w:noProof/>
              </w:rPr>
              <w:t>Digit BCD Adder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_Toc171160964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7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7ED94E51" w14:textId="12B100EB" w:rsidR="0025726D" w:rsidRDefault="00000000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65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به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صورت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ف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ز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_Toc171160965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8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719E87C9" w14:textId="73332E07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6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تراشه‌ها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مورد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استفاده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_Toc171160966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8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69CC2EB7" w14:textId="0F17BA6A" w:rsidR="0025726D" w:rsidRDefault="00000000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7" w:history="1"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توض</w:t>
            </w:r>
            <w:r w:rsidR="0025726D"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حات</w:t>
            </w:r>
            <w:r w:rsidR="0025726D"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</w:rPr>
              <w:t>مدار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_Toc171160967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564578">
              <w:rPr>
                <w:noProof/>
                <w:webHidden/>
                <w:rtl/>
              </w:rPr>
              <w:t>9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5CA03A6A" w14:textId="592916B1" w:rsidR="00A1371D" w:rsidRDefault="00A1371D" w:rsidP="0025726D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7121CB6" w14:textId="77777777" w:rsidR="00A1371D" w:rsidRDefault="00A1371D" w:rsidP="00A1371D">
      <w:pPr>
        <w:tabs>
          <w:tab w:val="left" w:pos="8674"/>
        </w:tabs>
        <w:jc w:val="center"/>
        <w:rPr>
          <w:rFonts w:cs="B Nazanin"/>
          <w:sz w:val="28"/>
          <w:szCs w:val="28"/>
          <w:lang w:bidi="fa-IR"/>
        </w:rPr>
      </w:pPr>
    </w:p>
    <w:p w14:paraId="39FA0FA3" w14:textId="03C967A7" w:rsidR="00A1371D" w:rsidRDefault="00A1371D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14:paraId="609A2C8F" w14:textId="77777777" w:rsidR="003C2BE5" w:rsidRDefault="003C2BE5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63A1B2B0" w14:textId="77777777" w:rsidR="00E3000F" w:rsidRPr="00E3000F" w:rsidRDefault="00E3000F" w:rsidP="00E3000F">
      <w:pPr>
        <w:pStyle w:val="head1"/>
        <w:rPr>
          <w:rFonts w:cs="B Titr"/>
          <w:rtl/>
        </w:rPr>
      </w:pPr>
      <w:bookmarkStart w:id="0" w:name="_Toc171160957"/>
      <w:r w:rsidRPr="00E3000F">
        <w:rPr>
          <w:rFonts w:cs="B Titr" w:hint="cs"/>
          <w:rtl/>
        </w:rPr>
        <w:t>موضوع آزمایش:</w:t>
      </w:r>
      <w:bookmarkEnd w:id="0"/>
    </w:p>
    <w:p w14:paraId="332E3A47" w14:textId="48A6950B" w:rsidR="00E3000F" w:rsidRDefault="00E3000F" w:rsidP="00E3000F">
      <w:pPr>
        <w:bidi/>
        <w:ind w:firstLine="720"/>
        <w:rPr>
          <w:rFonts w:cs="B Nazanin"/>
          <w:sz w:val="28"/>
          <w:szCs w:val="28"/>
        </w:rPr>
      </w:pPr>
      <w:r w:rsidRPr="00E3000F">
        <w:rPr>
          <w:rFonts w:cs="B Nazanin" w:hint="cs"/>
          <w:sz w:val="28"/>
          <w:szCs w:val="28"/>
          <w:rtl/>
        </w:rPr>
        <w:t xml:space="preserve">جمع‌کننده‌ی سه رقمی </w:t>
      </w:r>
      <w:r w:rsidRPr="00E3000F">
        <w:rPr>
          <w:rFonts w:cs="B Nazanin"/>
          <w:sz w:val="28"/>
          <w:szCs w:val="28"/>
        </w:rPr>
        <w:t>BCD</w:t>
      </w:r>
      <w:r w:rsidRPr="00E3000F">
        <w:rPr>
          <w:rFonts w:cs="B Nazanin" w:hint="cs"/>
          <w:sz w:val="28"/>
          <w:szCs w:val="28"/>
          <w:rtl/>
        </w:rPr>
        <w:t xml:space="preserve"> </w:t>
      </w:r>
    </w:p>
    <w:p w14:paraId="6DE538B7" w14:textId="0DBDB4E0" w:rsidR="008C1A5D" w:rsidRPr="00E3000F" w:rsidRDefault="00E3000F" w:rsidP="008C1A5D">
      <w:pPr>
        <w:pStyle w:val="head1"/>
        <w:rPr>
          <w:rFonts w:cs="B Titr"/>
          <w:rtl/>
        </w:rPr>
      </w:pPr>
      <w:bookmarkStart w:id="1" w:name="_Toc171160958"/>
      <w:r>
        <w:rPr>
          <w:rFonts w:cs="B Titr" w:hint="cs"/>
          <w:rtl/>
        </w:rPr>
        <w:t>شرح کلی</w:t>
      </w:r>
      <w:r w:rsidRPr="00E3000F">
        <w:rPr>
          <w:rFonts w:cs="B Titr" w:hint="cs"/>
          <w:rtl/>
        </w:rPr>
        <w:t xml:space="preserve"> آزمایش:</w:t>
      </w:r>
      <w:bookmarkEnd w:id="1"/>
    </w:p>
    <w:p w14:paraId="4705EFB3" w14:textId="51FB7D0E" w:rsidR="00E3000F" w:rsidRDefault="00E3000F" w:rsidP="00E300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در این آزمایش می‌خواهیم دو عدد سه رقمی در مبنای 10 که به صورت </w:t>
      </w:r>
      <w:r>
        <w:rPr>
          <w:rFonts w:cs="B Nazanin"/>
          <w:sz w:val="28"/>
          <w:szCs w:val="28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هستند را با یکدیگر جمع بزنیم و حاصل را برروی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 xml:space="preserve"> نمایش دهیم.</w:t>
      </w:r>
    </w:p>
    <w:p w14:paraId="737C8E1A" w14:textId="77777777" w:rsidR="008C1A5D" w:rsidRDefault="008C1A5D" w:rsidP="008C1A5D">
      <w:pPr>
        <w:bidi/>
        <w:rPr>
          <w:rFonts w:cs="B Nazanin"/>
          <w:sz w:val="28"/>
          <w:szCs w:val="28"/>
          <w:rtl/>
          <w:lang w:bidi="fa-IR"/>
        </w:rPr>
      </w:pPr>
    </w:p>
    <w:p w14:paraId="4BDFAFEB" w14:textId="40966004" w:rsidR="008C1A5D" w:rsidRDefault="008C1A5D" w:rsidP="008C1A5D">
      <w:pPr>
        <w:pStyle w:val="head1"/>
        <w:rPr>
          <w:rFonts w:cs="B Titr"/>
          <w:rtl/>
        </w:rPr>
      </w:pPr>
      <w:bookmarkStart w:id="2" w:name="_Toc171160959"/>
      <w:r>
        <w:rPr>
          <w:rFonts w:cs="B Titr" w:hint="cs"/>
          <w:rtl/>
        </w:rPr>
        <w:t>پیاده‌سازی مدار اولیه در پروتئوس</w:t>
      </w:r>
      <w:r w:rsidRPr="00E3000F">
        <w:rPr>
          <w:rFonts w:cs="B Titr" w:hint="cs"/>
          <w:rtl/>
        </w:rPr>
        <w:t>:</w:t>
      </w:r>
      <w:bookmarkEnd w:id="2"/>
    </w:p>
    <w:p w14:paraId="058C6532" w14:textId="05B48FB3" w:rsidR="008C1A5D" w:rsidRDefault="008C1A5D" w:rsidP="008C1A5D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برای این آزمایش در چند سطح مختلف، قطعات را طراحی کردیم و در ادامه هر بخش را توضیح می‌دهیم.</w:t>
      </w:r>
    </w:p>
    <w:p w14:paraId="71AF8F76" w14:textId="771F884B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3" w:name="_Toc171160960"/>
      <w:r w:rsidRPr="008C1A5D">
        <w:rPr>
          <w:rFonts w:cs="B Titr" w:hint="cs"/>
          <w:sz w:val="24"/>
          <w:szCs w:val="24"/>
          <w:rtl/>
        </w:rPr>
        <w:t xml:space="preserve">طراحی </w:t>
      </w:r>
      <w:r w:rsidRPr="00A4378E">
        <w:rPr>
          <w:rFonts w:cs="B Titr"/>
          <w:b/>
          <w:bCs/>
          <w:sz w:val="24"/>
          <w:szCs w:val="24"/>
        </w:rPr>
        <w:t>Full Adder</w:t>
      </w:r>
      <w:bookmarkEnd w:id="3"/>
    </w:p>
    <w:p w14:paraId="4F24AC90" w14:textId="3A9D359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گام اول یک تمام جمع‌کننده با استفاده از گیت‌های اولیه ساختیم تا بتوانیم در مراحل بعدی از آن استفاده کنیم.</w:t>
      </w:r>
    </w:p>
    <w:p w14:paraId="01D1F906" w14:textId="77777777" w:rsidR="00854064" w:rsidRDefault="008C1A5D" w:rsidP="00854064">
      <w:pPr>
        <w:keepNext/>
        <w:bidi/>
        <w:jc w:val="center"/>
      </w:pPr>
      <w:r w:rsidRPr="008C1A5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CB5F18E" wp14:editId="5B00988B">
            <wp:extent cx="4077053" cy="2629128"/>
            <wp:effectExtent l="0" t="0" r="0" b="0"/>
            <wp:docPr id="20538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9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BB7" w14:textId="3E35D399" w:rsidR="008C1A5D" w:rsidRDefault="00854064" w:rsidP="00854064">
      <w:pPr>
        <w:pStyle w:val="Caption"/>
        <w:bidi/>
        <w:jc w:val="center"/>
        <w:rPr>
          <w:rFonts w:cs="B Nazanin"/>
          <w:sz w:val="28"/>
          <w:szCs w:val="28"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1</w:t>
      </w:r>
      <w:r>
        <w:rPr>
          <w:rtl/>
        </w:rPr>
        <w:fldChar w:fldCharType="end"/>
      </w:r>
    </w:p>
    <w:p w14:paraId="5CCF65C8" w14:textId="77777777" w:rsidR="003E1BAC" w:rsidRPr="003E1BAC" w:rsidRDefault="003E1BAC" w:rsidP="003E1BAC">
      <w:pPr>
        <w:rPr>
          <w:rFonts w:cs="B Nazanin"/>
          <w:sz w:val="28"/>
          <w:szCs w:val="28"/>
          <w:rtl/>
          <w:lang w:bidi="fa-IR"/>
        </w:rPr>
      </w:pPr>
    </w:p>
    <w:p w14:paraId="2E888BBC" w14:textId="50D318FF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4" w:name="_Toc171160961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>4-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Bit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4"/>
    </w:p>
    <w:p w14:paraId="0254C215" w14:textId="453F1D3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بعدی، با توجه به این‌که هر عدد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شامل 4 بیت است، 4 تمام جمع‌کننده را به طور سری به یکدیگر متصل کردیم تا بتوانیم دو عدد 4 بیتی را با یکدیگر جمع بزنیم.</w:t>
      </w:r>
    </w:p>
    <w:p w14:paraId="2D4F8068" w14:textId="77777777" w:rsidR="00854064" w:rsidRDefault="008C1A5D" w:rsidP="00854064">
      <w:pPr>
        <w:keepNext/>
        <w:bidi/>
      </w:pPr>
      <w:r w:rsidRPr="008C1A5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F84BE5A" wp14:editId="03C4B4EC">
            <wp:extent cx="5943600" cy="1500505"/>
            <wp:effectExtent l="0" t="0" r="0" b="4445"/>
            <wp:docPr id="184148241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2413" name="Picture 1" descr="A diagram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150" w14:textId="00943375" w:rsidR="008C1A5D" w:rsidRDefault="00854064" w:rsidP="0085406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2</w:t>
      </w:r>
      <w:r>
        <w:rPr>
          <w:rtl/>
        </w:rPr>
        <w:fldChar w:fldCharType="end"/>
      </w:r>
      <w:r w:rsidR="008C1A5D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5BC8510" w14:textId="77777777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5" w:name="_Toc171160962"/>
      <w:r w:rsidRPr="008C1A5D">
        <w:rPr>
          <w:rFonts w:cs="B Titr" w:hint="cs"/>
          <w:sz w:val="24"/>
          <w:szCs w:val="24"/>
          <w:rtl/>
        </w:rPr>
        <w:t xml:space="preserve">طراحی 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5"/>
    </w:p>
    <w:p w14:paraId="4DA63355" w14:textId="26F56BD2" w:rsidR="008C1A5D" w:rsidRDefault="008C1A5D" w:rsidP="003E1BAC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بعدی، با استفاده از جمع‌کننده‌ی 4 بیتی که در مرحله قبل ساختیم، یک جمع کننده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کردیم. تفاوت این جمع‌کننده با </w:t>
      </w:r>
      <w:r w:rsidR="003E1BAC">
        <w:rPr>
          <w:rFonts w:cs="B Nazanin" w:hint="cs"/>
          <w:sz w:val="28"/>
          <w:szCs w:val="28"/>
          <w:rtl/>
          <w:lang w:bidi="fa-IR"/>
        </w:rPr>
        <w:t>مرحله‌ی قبلی در آن است که هر رقم خروجی ما حداکثر 9 می‌تواند باشد و ورودی‌هایمان نیز بیشتر از 9 نخواهند بود. لذا با مجموعی بزرگ‌تر از 18 روبه‌رو نخواهیم شد. مدار پیاده‌سازی شده به صورت زیر است:</w:t>
      </w:r>
    </w:p>
    <w:p w14:paraId="1DE28046" w14:textId="77777777" w:rsidR="00854064" w:rsidRDefault="003E1BAC" w:rsidP="00854064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68AF9979" wp14:editId="3E68784E">
            <wp:extent cx="4501243" cy="3051323"/>
            <wp:effectExtent l="0" t="0" r="0" b="0"/>
            <wp:docPr id="3075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9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520" cy="30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FD3" w14:textId="3E7098C8" w:rsidR="003E1BAC" w:rsidRDefault="00854064" w:rsidP="0085406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3</w:t>
      </w:r>
      <w:r>
        <w:rPr>
          <w:rtl/>
        </w:rPr>
        <w:fldChar w:fldCharType="end"/>
      </w:r>
    </w:p>
    <w:p w14:paraId="28B45FEC" w14:textId="77777777" w:rsidR="003E1BAC" w:rsidRDefault="003E1BAC" w:rsidP="003E1BAC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22A40152" w14:textId="3CCC56A0" w:rsidR="003E1BAC" w:rsidRDefault="003E1BAC" w:rsidP="0099221A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3E1BAC">
        <w:rPr>
          <w:rFonts w:cs="B Nazanin" w:hint="cs"/>
          <w:sz w:val="28"/>
          <w:szCs w:val="28"/>
          <w:rtl/>
          <w:lang w:bidi="fa-IR"/>
        </w:rPr>
        <w:t xml:space="preserve">همان‌طور که مشاهده می‌کنید، ابتدا </w:t>
      </w:r>
      <w:r w:rsidRPr="003E1BAC">
        <w:rPr>
          <w:rFonts w:cs="B Nazanin"/>
          <w:sz w:val="28"/>
          <w:szCs w:val="28"/>
          <w:lang w:bidi="fa-IR"/>
        </w:rPr>
        <w:t>C in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دو رقم </w:t>
      </w:r>
      <w:r w:rsidRPr="003E1BAC">
        <w:rPr>
          <w:rFonts w:cs="B Nazanin"/>
          <w:sz w:val="28"/>
          <w:szCs w:val="28"/>
          <w:lang w:bidi="fa-IR"/>
        </w:rPr>
        <w:t>BCD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را با استفاده از </w:t>
      </w:r>
      <w:r w:rsidRPr="003E1BAC">
        <w:rPr>
          <w:rFonts w:cs="B Nazanin"/>
          <w:sz w:val="28"/>
          <w:szCs w:val="28"/>
          <w:lang w:bidi="fa-IR"/>
        </w:rPr>
        <w:t>Bus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های </w:t>
      </w:r>
      <w:r w:rsidRPr="003E1BAC">
        <w:rPr>
          <w:rFonts w:cs="B Nazanin"/>
          <w:sz w:val="28"/>
          <w:szCs w:val="28"/>
          <w:lang w:bidi="fa-IR"/>
        </w:rPr>
        <w:t>A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3E1BAC">
        <w:rPr>
          <w:rFonts w:cs="B Nazanin"/>
          <w:sz w:val="28"/>
          <w:szCs w:val="28"/>
          <w:lang w:bidi="fa-IR"/>
        </w:rPr>
        <w:t>B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به جمع‌کننده‌ی 4 بیتی می‌دهیم. یک سیگنال تحت عنوان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تعریف کردیم که با استفاده از آن بتوانیم تشخیص دهیم که حاصل جمع، بیشتر از 9 شده‌است یا نه. برای این کار، یک بار بیت دوم و چهارم، و باری دیگر بیت سوم و چهارم را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کردیم. زیرا در صورتی که حاصل بخواهد بالای 9 باشد، حاصل حداقل یکی از این دو گیت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1 خواهد بود. لذا خروجی گیت‌های گفته شده را به همراه </w:t>
      </w:r>
      <w:r w:rsidRPr="003E1BAC">
        <w:rPr>
          <w:rFonts w:cs="B Nazanin"/>
          <w:sz w:val="28"/>
          <w:szCs w:val="28"/>
          <w:lang w:bidi="fa-IR"/>
        </w:rPr>
        <w:t>C out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از گیت </w:t>
      </w:r>
      <w:r w:rsidRPr="003E1BAC">
        <w:rPr>
          <w:rFonts w:cs="B Nazanin"/>
          <w:sz w:val="28"/>
          <w:szCs w:val="28"/>
          <w:lang w:bidi="fa-IR"/>
        </w:rPr>
        <w:t>OR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عبور دادیم تا سیگنال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که مشابه </w:t>
      </w:r>
      <w:r w:rsidRPr="003E1BAC">
        <w:rPr>
          <w:rFonts w:cs="B Nazanin"/>
          <w:sz w:val="28"/>
          <w:szCs w:val="28"/>
          <w:lang w:bidi="fa-IR"/>
        </w:rPr>
        <w:t>overflow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است آماده گردد. </w:t>
      </w:r>
    </w:p>
    <w:p w14:paraId="16FE00AC" w14:textId="31A2F5F8" w:rsidR="0099221A" w:rsidRDefault="0099221A" w:rsidP="0099221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حال، برای استفاده از این سیگنال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باید بدین صورت عمل کنیم که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داده بود، عدد حاصل را با 6 جمع کنیم و در صورتی که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نداده بود، عدد حاصر بدون تغییر بماند و یا به عبارتی دیگر با 0 جمع شود. دلیل جمع کردن با 6 نیز، انتقال عدد از محدوده‌ی غیر مجاز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به محدوده‌ی مجاز آن است. پس به همین دلیل، بیت‌های دوم و سوم عدد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در جمع‌کننده‌ی دوم را برابر با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قرار می‌دهیم که بسته به نیاز، 0 یا 6 تشکیل شود. در نهایت نیز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داد،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نیز داریم. </w:t>
      </w:r>
    </w:p>
    <w:p w14:paraId="111DFB1A" w14:textId="77777777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F8F3DA1" w14:textId="65456D1A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6" w:name="_Toc171160963"/>
      <w:r w:rsidRPr="008C1A5D">
        <w:rPr>
          <w:rFonts w:cs="B Titr" w:hint="cs"/>
          <w:sz w:val="24"/>
          <w:szCs w:val="24"/>
          <w:rtl/>
        </w:rPr>
        <w:lastRenderedPageBreak/>
        <w:t xml:space="preserve">طراحی </w:t>
      </w:r>
      <w:r>
        <w:rPr>
          <w:rFonts w:asciiTheme="minorHAnsi" w:hAnsiTheme="minorHAnsi" w:cs="B Titr"/>
          <w:sz w:val="24"/>
          <w:szCs w:val="24"/>
        </w:rPr>
        <w:t>3-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Digit 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6"/>
    </w:p>
    <w:p w14:paraId="6B85D76D" w14:textId="1276F1E4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BCD Adder</w:t>
      </w:r>
      <w:r>
        <w:rPr>
          <w:rFonts w:cs="B Nazanin" w:hint="cs"/>
          <w:sz w:val="28"/>
          <w:szCs w:val="28"/>
          <w:rtl/>
          <w:lang w:bidi="fa-IR"/>
        </w:rPr>
        <w:t xml:space="preserve"> که پیاده‌سازی کردیم، سه تا از آن‌ها را به صورت متوالی به یکدیگر متصل می‌کنیم تا یک جمع‌کننده‌ی سه رقمی ده‌دهی تشکیل دهیم.</w:t>
      </w:r>
    </w:p>
    <w:p w14:paraId="743411DB" w14:textId="77777777" w:rsidR="00854064" w:rsidRDefault="00A1371D" w:rsidP="00854064">
      <w:pPr>
        <w:keepNext/>
        <w:bidi/>
        <w:jc w:val="both"/>
      </w:pPr>
      <w:r>
        <w:rPr>
          <w:noProof/>
        </w:rPr>
        <w:drawing>
          <wp:inline distT="0" distB="0" distL="0" distR="0" wp14:anchorId="0AE5418C" wp14:editId="1182BCC9">
            <wp:extent cx="5943600" cy="1180465"/>
            <wp:effectExtent l="0" t="0" r="0" b="635"/>
            <wp:docPr id="83395991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991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3FD9" w14:textId="027DFB9B" w:rsidR="00A1371D" w:rsidRDefault="00854064" w:rsidP="0085406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4</w:t>
      </w:r>
      <w:r>
        <w:rPr>
          <w:rtl/>
        </w:rPr>
        <w:fldChar w:fldCharType="end"/>
      </w:r>
    </w:p>
    <w:p w14:paraId="2452A4A3" w14:textId="754E0F91" w:rsidR="00A1371D" w:rsidRDefault="00A1371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EB82ABB" w14:textId="77777777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16DB1E8" w14:textId="05BBDBC1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7" w:name="_Toc171160964"/>
      <w:r>
        <w:rPr>
          <w:rFonts w:cs="B Titr" w:hint="cs"/>
          <w:sz w:val="24"/>
          <w:szCs w:val="24"/>
          <w:rtl/>
        </w:rPr>
        <w:t>نمایش خروجی</w:t>
      </w:r>
      <w:r w:rsidRPr="008C1A5D">
        <w:rPr>
          <w:rFonts w:cs="B Titr" w:hint="cs"/>
          <w:sz w:val="24"/>
          <w:szCs w:val="24"/>
          <w:rtl/>
        </w:rPr>
        <w:t xml:space="preserve"> </w:t>
      </w:r>
      <w:r>
        <w:rPr>
          <w:rFonts w:asciiTheme="minorHAnsi" w:hAnsiTheme="minorHAnsi" w:cs="B Titr"/>
          <w:sz w:val="24"/>
          <w:szCs w:val="24"/>
        </w:rPr>
        <w:t>3-</w:t>
      </w:r>
      <w:r w:rsidRPr="00A4378E">
        <w:rPr>
          <w:rFonts w:asciiTheme="minorHAnsi" w:hAnsiTheme="minorHAnsi" w:cs="B Titr"/>
          <w:b/>
          <w:bCs/>
          <w:sz w:val="24"/>
          <w:szCs w:val="24"/>
        </w:rPr>
        <w:t>Digit BCD</w:t>
      </w:r>
      <w:r w:rsidRPr="00A4378E">
        <w:rPr>
          <w:rFonts w:cs="B Titr"/>
          <w:b/>
          <w:bCs/>
          <w:sz w:val="24"/>
          <w:szCs w:val="24"/>
        </w:rPr>
        <w:t xml:space="preserve"> Adder</w:t>
      </w:r>
      <w:bookmarkEnd w:id="7"/>
    </w:p>
    <w:p w14:paraId="7B88929E" w14:textId="30B04518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گام نهایی، با استفاده از قطعه‌ای که در مرحله قبل ساختیم و تعدادی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>، صحت عملکرد مدار جمع‌کننده‌مان را نمایش دادیم.</w:t>
      </w:r>
    </w:p>
    <w:p w14:paraId="22C823BD" w14:textId="77777777" w:rsidR="00854064" w:rsidRDefault="00A1371D" w:rsidP="00854064">
      <w:pPr>
        <w:keepNext/>
        <w:bidi/>
        <w:jc w:val="both"/>
      </w:pPr>
      <w:r w:rsidRPr="00A1371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E48C23B" wp14:editId="3A1FE983">
            <wp:extent cx="5943600" cy="3398520"/>
            <wp:effectExtent l="0" t="0" r="0" b="0"/>
            <wp:docPr id="145822593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5931" name="Picture 1" descr="A computer screen shot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509" w14:textId="357B58BA" w:rsidR="00560F63" w:rsidRDefault="00854064" w:rsidP="0085406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5</w:t>
      </w:r>
      <w:r>
        <w:rPr>
          <w:rtl/>
        </w:rPr>
        <w:fldChar w:fldCharType="end"/>
      </w:r>
    </w:p>
    <w:p w14:paraId="7DC81DB4" w14:textId="58F85D19" w:rsidR="00A1371D" w:rsidRDefault="00560F63" w:rsidP="00560F6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36FF983" w14:textId="0E612D3E" w:rsidR="00E33D26" w:rsidRDefault="00E33D26" w:rsidP="00E33D26">
      <w:pPr>
        <w:pStyle w:val="head1"/>
        <w:rPr>
          <w:rFonts w:cs="B Titr"/>
          <w:rtl/>
        </w:rPr>
      </w:pPr>
      <w:bookmarkStart w:id="8" w:name="_Toc171160965"/>
      <w:r>
        <w:rPr>
          <w:rFonts w:cs="B Titr" w:hint="cs"/>
          <w:rtl/>
        </w:rPr>
        <w:lastRenderedPageBreak/>
        <w:t>پیاده‌سازی مدار به صورت فیزیکی</w:t>
      </w:r>
      <w:r w:rsidRPr="00E3000F">
        <w:rPr>
          <w:rFonts w:cs="B Titr" w:hint="cs"/>
          <w:rtl/>
        </w:rPr>
        <w:t>:</w:t>
      </w:r>
      <w:bookmarkEnd w:id="8"/>
    </w:p>
    <w:p w14:paraId="09C3F394" w14:textId="43CE8F58" w:rsidR="00E33D26" w:rsidRDefault="00E33D26" w:rsidP="00E33D26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مداری که شبیه‌ساز آن را در پروتئوس پیاده‌سازی کردیم را بر روی بردبورد نیز به صورت فیزیکی آماده کردیم.</w:t>
      </w:r>
    </w:p>
    <w:p w14:paraId="3D643834" w14:textId="1F3DAE1E" w:rsidR="00E33D26" w:rsidRPr="008C1A5D" w:rsidRDefault="00E33D26" w:rsidP="00E33D26">
      <w:pPr>
        <w:pStyle w:val="head2"/>
        <w:rPr>
          <w:rFonts w:cs="B Titr"/>
          <w:sz w:val="24"/>
          <w:szCs w:val="24"/>
        </w:rPr>
      </w:pPr>
      <w:bookmarkStart w:id="9" w:name="_Toc171160966"/>
      <w:r>
        <w:rPr>
          <w:rFonts w:cs="B Titr" w:hint="cs"/>
          <w:sz w:val="24"/>
          <w:szCs w:val="24"/>
          <w:rtl/>
        </w:rPr>
        <w:t>تراشه‌های مورد استفاده</w:t>
      </w:r>
      <w:bookmarkEnd w:id="9"/>
    </w:p>
    <w:p w14:paraId="30A64C00" w14:textId="7E8D0307" w:rsidR="0086449E" w:rsidRPr="00560F63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rtl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OR: </w:t>
      </w:r>
      <w:r w:rsidRPr="00560F63">
        <w:rPr>
          <w:rFonts w:cs="B Nazanin"/>
          <w:sz w:val="28"/>
          <w:szCs w:val="28"/>
          <w:rtl/>
          <w:lang w:bidi="fa-IR"/>
        </w:rPr>
        <w:t>7432</w:t>
      </w:r>
    </w:p>
    <w:p w14:paraId="10CA5D00" w14:textId="77777777" w:rsidR="00A60888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C4EBCCC" wp14:editId="3D3F37AD">
            <wp:extent cx="2560320" cy="1578910"/>
            <wp:effectExtent l="0" t="0" r="0" b="2540"/>
            <wp:docPr id="1354329316" name="Picture 4" descr="7432 IC Quad 2-Input OR Gate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32 IC Quad 2-Input OR Gate | Makers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3" b="19518"/>
                    <a:stretch/>
                  </pic:blipFill>
                  <pic:spPr bwMode="auto">
                    <a:xfrm>
                      <a:off x="0" y="0"/>
                      <a:ext cx="2560320" cy="15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6008" w14:textId="7CEF0AD6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AND: </w:t>
      </w:r>
      <w:r w:rsidRPr="00560F63">
        <w:rPr>
          <w:rFonts w:cs="B Nazanin"/>
          <w:sz w:val="28"/>
          <w:szCs w:val="28"/>
          <w:rtl/>
          <w:lang w:bidi="fa-IR"/>
        </w:rPr>
        <w:t>7408</w:t>
      </w:r>
    </w:p>
    <w:p w14:paraId="6A1F4801" w14:textId="77777777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A9618BA" wp14:editId="5FC05A50">
            <wp:extent cx="2560320" cy="1439086"/>
            <wp:effectExtent l="0" t="0" r="0" b="8890"/>
            <wp:docPr id="928487588" name="Picture 5" descr="IC 7408 Logic Gate Chip - Datasheet and Pinout - NetS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 7408 Logic Gate Chip - Datasheet and Pinout - NetSoni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3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106A" w14:textId="322ADE80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XOR: </w:t>
      </w:r>
      <w:r w:rsidRPr="00560F63">
        <w:rPr>
          <w:rFonts w:cs="B Nazanin"/>
          <w:sz w:val="28"/>
          <w:szCs w:val="28"/>
          <w:rtl/>
          <w:lang w:bidi="fa-IR"/>
        </w:rPr>
        <w:t>7486</w:t>
      </w:r>
    </w:p>
    <w:p w14:paraId="3939FC69" w14:textId="49F87981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C286CEE" wp14:editId="15C7FF92">
            <wp:extent cx="2090387" cy="1366157"/>
            <wp:effectExtent l="0" t="0" r="5715" b="5715"/>
            <wp:docPr id="1217380516" name="Picture 6" descr="7486 - AV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86 - AV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19457" r="3067" b="19205"/>
                    <a:stretch/>
                  </pic:blipFill>
                  <pic:spPr bwMode="auto">
                    <a:xfrm>
                      <a:off x="0" y="0"/>
                      <a:ext cx="2133898" cy="13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18CF" w14:textId="201385BB" w:rsidR="00A60888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/>
          <w:sz w:val="28"/>
          <w:szCs w:val="28"/>
          <w:lang w:bidi="fa-IR"/>
        </w:rPr>
        <w:t xml:space="preserve">4-bit full adder: </w:t>
      </w:r>
      <w:r w:rsidRPr="00560F63">
        <w:rPr>
          <w:rFonts w:cs="B Nazanin"/>
          <w:sz w:val="28"/>
          <w:szCs w:val="28"/>
          <w:rtl/>
          <w:lang w:bidi="fa-IR"/>
        </w:rPr>
        <w:t>7483</w:t>
      </w:r>
    </w:p>
    <w:p w14:paraId="5A187657" w14:textId="7E694E28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E255E83" wp14:editId="30FC0FDF">
            <wp:extent cx="2300968" cy="1237481"/>
            <wp:effectExtent l="0" t="0" r="4445" b="1270"/>
            <wp:docPr id="872226681" name="Picture 7" descr="74LS83 4-Bit Binary Full Adder IC With Fast Carry -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4LS83 4-Bit Binary Full Adder IC With Fast Carry -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17221" r="5499" b="10755"/>
                    <a:stretch/>
                  </pic:blipFill>
                  <pic:spPr bwMode="auto">
                    <a:xfrm>
                      <a:off x="0" y="0"/>
                      <a:ext cx="2318985" cy="12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3047" w14:textId="77777777" w:rsidR="00A60888" w:rsidRDefault="00A60888" w:rsidP="0086449E">
      <w:pPr>
        <w:rPr>
          <w:rFonts w:cs="B Nazanin"/>
          <w:sz w:val="28"/>
          <w:szCs w:val="28"/>
          <w:lang w:bidi="fa-IR"/>
        </w:rPr>
      </w:pPr>
    </w:p>
    <w:p w14:paraId="42CA53B4" w14:textId="08D7DC4F" w:rsidR="00A60888" w:rsidRPr="008C1A5D" w:rsidRDefault="00A60888" w:rsidP="00A60888">
      <w:pPr>
        <w:pStyle w:val="head2"/>
        <w:rPr>
          <w:rFonts w:cs="B Titr"/>
          <w:sz w:val="24"/>
          <w:szCs w:val="24"/>
        </w:rPr>
      </w:pPr>
      <w:bookmarkStart w:id="10" w:name="_Toc171160967"/>
      <w:r>
        <w:rPr>
          <w:rFonts w:cs="B Titr" w:hint="cs"/>
          <w:sz w:val="24"/>
          <w:szCs w:val="24"/>
          <w:rtl/>
        </w:rPr>
        <w:t>توضیحات مدار</w:t>
      </w:r>
      <w:bookmarkEnd w:id="10"/>
    </w:p>
    <w:p w14:paraId="66F9FA74" w14:textId="050713EF" w:rsidR="00A60888" w:rsidRDefault="00A60888" w:rsidP="00A608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تصویر مدار پیاده‌سازی شده به صورت زیر است:</w:t>
      </w:r>
    </w:p>
    <w:p w14:paraId="1107E5ED" w14:textId="77777777" w:rsidR="00854064" w:rsidRDefault="00A60888" w:rsidP="00854064">
      <w:pPr>
        <w:keepNext/>
        <w:bidi/>
      </w:pPr>
      <w:r>
        <w:rPr>
          <w:noProof/>
        </w:rPr>
        <w:drawing>
          <wp:inline distT="0" distB="0" distL="0" distR="0" wp14:anchorId="71CC4898" wp14:editId="2D0748DE">
            <wp:extent cx="5943600" cy="2753360"/>
            <wp:effectExtent l="0" t="0" r="0" b="8890"/>
            <wp:docPr id="1634066241" name="Picture 1" descr="A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6241" name="Picture 1" descr="A circuit board with wires and ligh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570" w14:textId="4EFA948C" w:rsidR="00A60888" w:rsidRDefault="00854064" w:rsidP="00854064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854064">
        <w:rPr>
          <w:rFonts w:cs="B Nazanin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64578">
        <w:rPr>
          <w:noProof/>
          <w:rtl/>
        </w:rPr>
        <w:t>6</w:t>
      </w:r>
      <w:r>
        <w:rPr>
          <w:rtl/>
        </w:rPr>
        <w:fldChar w:fldCharType="end"/>
      </w:r>
    </w:p>
    <w:p w14:paraId="42B8E32C" w14:textId="2D3F69C1" w:rsidR="00A60888" w:rsidRDefault="00A60888" w:rsidP="00A60888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جهت سهولت در پیاده‌سازی مدار فیزیکی، به‌جای جمع زدن سه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، صرفاً یک رقم را جمع زدیم. همچنین از آن‌جا که برای جمع زدن هر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نیاز به دو تمام جمع‌کننده‌ی 4 بیتی داریم، یکی از آن‌ها را خودمان با استفاده از گیت‌های اولیه ساختیم و برای دیگری از تراشه آماده‌ی جمع‌کننده استفاده کردیم. </w:t>
      </w:r>
    </w:p>
    <w:p w14:paraId="516535CB" w14:textId="473AE558" w:rsidR="00A60888" w:rsidRDefault="00A60888" w:rsidP="00A608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در بردبورد سمت چپ، چهار تا تمام‌جمع‌کننده‌ی یک بیتی ساختیم.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از آن‌جا که برای هر یک تمام جمع‌کننده، نیاز به 2 گیت </w:t>
      </w:r>
      <w:r w:rsidR="00560F63">
        <w:rPr>
          <w:rFonts w:cs="B Nazanin"/>
          <w:sz w:val="28"/>
          <w:szCs w:val="28"/>
          <w:lang w:bidi="fa-IR"/>
        </w:rPr>
        <w:t>XOR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، 2 گیت </w:t>
      </w:r>
      <w:r w:rsidR="00560F63">
        <w:rPr>
          <w:rFonts w:cs="B Nazanin"/>
          <w:sz w:val="28"/>
          <w:szCs w:val="28"/>
          <w:lang w:bidi="fa-IR"/>
        </w:rPr>
        <w:t>AND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و 1 گیت </w:t>
      </w:r>
      <w:r w:rsidR="00560F63">
        <w:rPr>
          <w:rFonts w:cs="B Nazanin"/>
          <w:sz w:val="28"/>
          <w:szCs w:val="28"/>
          <w:lang w:bidi="fa-IR"/>
        </w:rPr>
        <w:t>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داریم پس چینش تراشه‌ها را به صورت بالا انجام دادیم تا استفاده بهینه از تمامی 4 گیت موجود در هر چهار تراشه صورت بگیرد. </w:t>
      </w:r>
    </w:p>
    <w:p w14:paraId="1D93365D" w14:textId="773B175C" w:rsidR="0025726D" w:rsidRPr="0086449E" w:rsidRDefault="0025726D" w:rsidP="002572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بردبورد سمت راست نیز نیمه‌ی راست مدار پیاده‌سازی شده در پروتئوس را آماده کردیم. 4 بیت خروجی جمع را با استفاده از 4 عدد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و همچنین بیت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که معادل با 10 است را نیز با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دیگری همان‌طور که در تصویر مشخص شده‌است، نمایش دادیم. </w:t>
      </w:r>
    </w:p>
    <w:p w14:paraId="3F1FD20F" w14:textId="77777777" w:rsidR="00A60888" w:rsidRPr="003E1BAC" w:rsidRDefault="00A60888" w:rsidP="00A60888">
      <w:pPr>
        <w:jc w:val="right"/>
        <w:rPr>
          <w:rFonts w:cs="B Nazanin"/>
          <w:sz w:val="28"/>
          <w:szCs w:val="28"/>
          <w:rtl/>
          <w:lang w:bidi="fa-IR"/>
        </w:rPr>
      </w:pPr>
    </w:p>
    <w:sectPr w:rsidR="00A60888" w:rsidRPr="003E1BAC" w:rsidSect="00E3000F">
      <w:headerReference w:type="default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085A4" w14:textId="77777777" w:rsidR="00DF4C1C" w:rsidRDefault="00DF4C1C" w:rsidP="008C666E">
      <w:pPr>
        <w:spacing w:after="0" w:line="240" w:lineRule="auto"/>
      </w:pPr>
      <w:r>
        <w:separator/>
      </w:r>
    </w:p>
  </w:endnote>
  <w:endnote w:type="continuationSeparator" w:id="0">
    <w:p w14:paraId="32F994D9" w14:textId="77777777" w:rsidR="00DF4C1C" w:rsidRDefault="00DF4C1C" w:rsidP="008C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hekasteh_Beta">
    <w:panose1 w:val="02000503000000020003"/>
    <w:charset w:val="00"/>
    <w:family w:val="auto"/>
    <w:pitch w:val="variable"/>
    <w:sig w:usb0="0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3825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0570A8" w14:textId="67A7C450" w:rsidR="00A4378E" w:rsidRDefault="00A437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22D89" w14:textId="77777777" w:rsidR="00A4378E" w:rsidRDefault="00A43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26862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1CBFAB" w14:textId="44B192DB" w:rsidR="00A4378E" w:rsidRDefault="00A437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FE0543" w14:textId="77777777" w:rsidR="00A4378E" w:rsidRDefault="00A43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9F392" w14:textId="77777777" w:rsidR="00DF4C1C" w:rsidRDefault="00DF4C1C" w:rsidP="008C666E">
      <w:pPr>
        <w:spacing w:after="0" w:line="240" w:lineRule="auto"/>
      </w:pPr>
      <w:r>
        <w:separator/>
      </w:r>
    </w:p>
  </w:footnote>
  <w:footnote w:type="continuationSeparator" w:id="0">
    <w:p w14:paraId="747E29B7" w14:textId="77777777" w:rsidR="00DF4C1C" w:rsidRDefault="00DF4C1C" w:rsidP="008C6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16DBF" w14:textId="498F8CCC" w:rsidR="008C666E" w:rsidRPr="008C666E" w:rsidRDefault="008C666E">
    <w:pPr>
      <w:pStyle w:val="Header"/>
      <w:rPr>
        <w:rFonts w:cs="B Titr"/>
      </w:rPr>
    </w:pPr>
    <w:r>
      <w:rPr>
        <w:rFonts w:cs="B Titr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19549D" wp14:editId="4E70C7B3">
              <wp:simplePos x="0" y="0"/>
              <wp:positionH relativeFrom="column">
                <wp:posOffset>4588329</wp:posOffset>
              </wp:positionH>
              <wp:positionV relativeFrom="paragraph">
                <wp:posOffset>146956</wp:posOffset>
              </wp:positionV>
              <wp:extent cx="1556385" cy="310243"/>
              <wp:effectExtent l="0" t="0" r="0" b="0"/>
              <wp:wrapNone/>
              <wp:docPr id="862059373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6385" cy="31024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F8FE73" w14:textId="6E5D094F" w:rsidR="008C666E" w:rsidRPr="008C666E" w:rsidRDefault="008C666E">
                          <w:pPr>
                            <w:rPr>
                              <w:rFonts w:cs="B Titr"/>
                              <w:rtl/>
                              <w:lang w:bidi="fa-IR"/>
                            </w:rPr>
                          </w:pPr>
                          <w:r w:rsidRPr="008C666E">
                            <w:rPr>
                              <w:rFonts w:cs="B Titr" w:hint="cs"/>
                              <w:rtl/>
                              <w:lang w:bidi="fa-IR"/>
                            </w:rPr>
                            <w:t>آزمایشگاه معماری کامپیوتر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1954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1.3pt;margin-top:11.55pt;width:122.5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JImFgIAACw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" filled="f" stroked="f" strokeweight=".5pt">
              <v:textbox>
                <w:txbxContent>
                  <w:p w14:paraId="13F8FE73" w14:textId="6E5D094F" w:rsidR="008C666E" w:rsidRPr="008C666E" w:rsidRDefault="008C666E">
                    <w:pPr>
                      <w:rPr>
                        <w:rFonts w:cs="B Titr"/>
                        <w:rtl/>
                        <w:lang w:bidi="fa-IR"/>
                      </w:rPr>
                    </w:pPr>
                    <w:r w:rsidRPr="008C666E">
                      <w:rPr>
                        <w:rFonts w:cs="B Titr" w:hint="cs"/>
                        <w:rtl/>
                        <w:lang w:bidi="fa-IR"/>
                      </w:rPr>
                      <w:t>آزمایشگاه معماری کامپیوتر</w:t>
                    </w:r>
                  </w:p>
                </w:txbxContent>
              </v:textbox>
            </v:shape>
          </w:pict>
        </mc:Fallback>
      </mc:AlternateContent>
    </w:r>
  </w:p>
  <w:p w14:paraId="18526F4A" w14:textId="03E6158A" w:rsidR="008C666E" w:rsidRPr="008C666E" w:rsidRDefault="008C666E" w:rsidP="008C666E">
    <w:pPr>
      <w:pStyle w:val="Header"/>
      <w:rPr>
        <w:rFonts w:cs="B Titr"/>
        <w:rtl/>
        <w:lang w:bidi="fa-IR"/>
      </w:rPr>
    </w:pPr>
    <w:r>
      <w:rPr>
        <w:rFonts w:cs="B Titr" w:hint="cs"/>
        <w:noProof/>
        <w:rtl/>
        <w:lang w:val="fa-IR"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D4FE44" wp14:editId="1395FDF4">
              <wp:simplePos x="0" y="0"/>
              <wp:positionH relativeFrom="column">
                <wp:posOffset>-549275</wp:posOffset>
              </wp:positionH>
              <wp:positionV relativeFrom="paragraph">
                <wp:posOffset>295638</wp:posOffset>
              </wp:positionV>
              <wp:extent cx="7015753" cy="0"/>
              <wp:effectExtent l="0" t="19050" r="33020" b="19050"/>
              <wp:wrapNone/>
              <wp:docPr id="184660983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575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008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9719EE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25pt,23.3pt" to="509.1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" strokecolor="navy" strokeweight="3pt">
              <v:stroke joinstyle="miter"/>
            </v:line>
          </w:pict>
        </mc:Fallback>
      </mc:AlternateContent>
    </w:r>
    <w:r w:rsidRPr="008C666E">
      <w:rPr>
        <w:rFonts w:cs="B Titr" w:hint="cs"/>
        <w:rtl/>
        <w:lang w:bidi="fa-IR"/>
      </w:rPr>
      <w:t>گزارش آزمایش شماره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170BC5"/>
    <w:multiLevelType w:val="hybridMultilevel"/>
    <w:tmpl w:val="8C2038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68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E5"/>
    <w:rsid w:val="000A04C2"/>
    <w:rsid w:val="001F63DA"/>
    <w:rsid w:val="002479C1"/>
    <w:rsid w:val="0025726D"/>
    <w:rsid w:val="002D52E7"/>
    <w:rsid w:val="003C2BE5"/>
    <w:rsid w:val="003E1BAC"/>
    <w:rsid w:val="00560F63"/>
    <w:rsid w:val="00564578"/>
    <w:rsid w:val="005A59BC"/>
    <w:rsid w:val="005E6BD8"/>
    <w:rsid w:val="006038C2"/>
    <w:rsid w:val="00854064"/>
    <w:rsid w:val="0086449E"/>
    <w:rsid w:val="008C1A5D"/>
    <w:rsid w:val="008C666E"/>
    <w:rsid w:val="0099221A"/>
    <w:rsid w:val="00A1371D"/>
    <w:rsid w:val="00A4378E"/>
    <w:rsid w:val="00A60888"/>
    <w:rsid w:val="00B35AE5"/>
    <w:rsid w:val="00B53974"/>
    <w:rsid w:val="00BE445A"/>
    <w:rsid w:val="00BF7247"/>
    <w:rsid w:val="00D74FAD"/>
    <w:rsid w:val="00DF4C1C"/>
    <w:rsid w:val="00E3000F"/>
    <w:rsid w:val="00E33D26"/>
    <w:rsid w:val="00ED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BF6F08"/>
  <w15:chartTrackingRefBased/>
  <w15:docId w15:val="{0451A192-6F30-4EAF-BCDA-74CDD95ED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88"/>
  </w:style>
  <w:style w:type="paragraph" w:styleId="Heading1">
    <w:name w:val="heading 1"/>
    <w:basedOn w:val="Normal"/>
    <w:next w:val="Normal"/>
    <w:link w:val="Heading1Char"/>
    <w:uiPriority w:val="9"/>
    <w:qFormat/>
    <w:rsid w:val="003C2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BE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6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66E"/>
  </w:style>
  <w:style w:type="paragraph" w:styleId="Footer">
    <w:name w:val="footer"/>
    <w:basedOn w:val="Normal"/>
    <w:link w:val="Foot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66E"/>
  </w:style>
  <w:style w:type="paragraph" w:customStyle="1" w:styleId="head1">
    <w:name w:val="head1"/>
    <w:basedOn w:val="Heading1"/>
    <w:link w:val="head1Char"/>
    <w:qFormat/>
    <w:rsid w:val="00E3000F"/>
    <w:pPr>
      <w:jc w:val="right"/>
    </w:pPr>
    <w:rPr>
      <w:rFonts w:ascii="B Titr" w:hAnsi="B Titr" w:cs="B Nazanin"/>
      <w:color w:val="000000" w:themeColor="text1"/>
      <w:sz w:val="28"/>
      <w:szCs w:val="28"/>
      <w:lang w:bidi="fa-IR"/>
    </w:rPr>
  </w:style>
  <w:style w:type="character" w:customStyle="1" w:styleId="head1Char">
    <w:name w:val="head1 Char"/>
    <w:basedOn w:val="DefaultParagraphFont"/>
    <w:link w:val="head1"/>
    <w:rsid w:val="00E3000F"/>
    <w:rPr>
      <w:rFonts w:ascii="B Titr" w:eastAsiaTheme="majorEastAsia" w:hAnsi="B Titr" w:cs="B Nazanin"/>
      <w:color w:val="000000" w:themeColor="text1"/>
      <w:sz w:val="28"/>
      <w:szCs w:val="28"/>
      <w:lang w:bidi="fa-IR"/>
    </w:rPr>
  </w:style>
  <w:style w:type="paragraph" w:customStyle="1" w:styleId="head2">
    <w:name w:val="head2"/>
    <w:basedOn w:val="Heading2"/>
    <w:link w:val="head2Char"/>
    <w:qFormat/>
    <w:rsid w:val="008C1A5D"/>
    <w:pPr>
      <w:bidi/>
    </w:pPr>
    <w:rPr>
      <w:rFonts w:ascii="B Titr" w:hAnsi="B Titr" w:cs="B Nazanin"/>
      <w:color w:val="000000" w:themeColor="text1"/>
      <w:sz w:val="28"/>
      <w:szCs w:val="28"/>
    </w:rPr>
  </w:style>
  <w:style w:type="character" w:customStyle="1" w:styleId="head2Char">
    <w:name w:val="head2 Char"/>
    <w:basedOn w:val="DefaultParagraphFont"/>
    <w:link w:val="head2"/>
    <w:rsid w:val="008C1A5D"/>
    <w:rPr>
      <w:rFonts w:ascii="B Titr" w:eastAsiaTheme="majorEastAsia" w:hAnsi="B Titr" w:cs="B Nazanin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1371D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1371D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71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371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40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D1343-860E-4D2C-93A5-FF6D04F08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~WRL0003.tmp</Template>
  <TotalTime>132</TotalTime>
  <Pages>1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</dc:creator>
  <cp:keywords/>
  <dc:description/>
  <cp:lastModifiedBy>Saeed F</cp:lastModifiedBy>
  <cp:revision>12</cp:revision>
  <cp:lastPrinted>2024-07-09T10:09:00Z</cp:lastPrinted>
  <dcterms:created xsi:type="dcterms:W3CDTF">2024-07-06T06:30:00Z</dcterms:created>
  <dcterms:modified xsi:type="dcterms:W3CDTF">2024-07-09T10:09:00Z</dcterms:modified>
</cp:coreProperties>
</file>